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74860" w14:textId="27B4A73D" w:rsidR="003E054F" w:rsidRDefault="003F0CF5">
      <w:r>
        <w:rPr>
          <w:rFonts w:hint="eastAsia"/>
        </w:rPr>
        <w:t>1</w:t>
      </w:r>
      <w:r>
        <w:t>111111111</w:t>
      </w:r>
    </w:p>
    <w:sectPr w:rsidR="003E0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ttachedTemplate r:id="rId1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8C"/>
    <w:rsid w:val="003E054F"/>
    <w:rsid w:val="003F0CF5"/>
    <w:rsid w:val="007F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ABBA"/>
  <w15:chartTrackingRefBased/>
  <w15:docId w15:val="{56208DFE-1B23-4590-9440-B36BDA85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
  <Relationship Id="rId1" Type="http://schemas.openxmlformats.org/officeDocument/2006/relationships/attachedTemplate" Target="http://127.0.0.1:8080/1.dotm" TargetMode="External"/>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xiao</dc:creator>
  <cp:keywords/>
  <dc:description/>
  <cp:lastModifiedBy>chang xiao</cp:lastModifiedBy>
  <cp:revision>2</cp:revision>
  <dcterms:created xsi:type="dcterms:W3CDTF">2026-10-15T14:42:00Z</dcterms:created>
  <dcterms:modified xsi:type="dcterms:W3CDTF">2026-10-15T14:42:00Z</dcterms:modified>
</cp:coreProperties>
</file>